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6F4A" w14:textId="4392A791" w:rsidR="00241BAF" w:rsidRPr="00943B2E" w:rsidRDefault="00241BAF" w:rsidP="00B73A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43B2E">
        <w:rPr>
          <w:rStyle w:val="normaltextrun"/>
          <w:rFonts w:ascii="Impact" w:hAnsi="Impact" w:cs="Segoe UI"/>
          <w:sz w:val="32"/>
          <w:szCs w:val="32"/>
        </w:rPr>
        <w:t>Barry Tech</w:t>
      </w:r>
      <w:r w:rsidR="00C201C3" w:rsidRPr="00943B2E">
        <w:rPr>
          <w:rStyle w:val="normaltextrun"/>
          <w:rFonts w:ascii="Impact" w:hAnsi="Impact" w:cs="Segoe UI"/>
          <w:sz w:val="32"/>
          <w:szCs w:val="32"/>
        </w:rPr>
        <w:t xml:space="preserve"> - </w:t>
      </w:r>
      <w:r w:rsidR="00D41395" w:rsidRPr="00943B2E">
        <w:rPr>
          <w:rStyle w:val="normaltextrun"/>
          <w:rFonts w:ascii="Impact" w:hAnsi="Impact" w:cs="Segoe UI"/>
          <w:sz w:val="32"/>
          <w:szCs w:val="32"/>
        </w:rPr>
        <w:t>Computer Technology &amp; Network Cabling Programs</w:t>
      </w:r>
    </w:p>
    <w:p w14:paraId="2B163676" w14:textId="6A087393" w:rsidR="00241BAF" w:rsidRPr="00943B2E" w:rsidRDefault="00241BAF" w:rsidP="00241BA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943B2E">
        <w:rPr>
          <w:rStyle w:val="normaltextrun"/>
          <w:rFonts w:ascii="Impact" w:hAnsi="Impact" w:cs="Segoe UI"/>
          <w:sz w:val="32"/>
          <w:szCs w:val="32"/>
        </w:rPr>
        <w:t>School</w:t>
      </w:r>
      <w:r w:rsidR="00046245" w:rsidRPr="00943B2E">
        <w:rPr>
          <w:rStyle w:val="normaltextrun"/>
          <w:rFonts w:ascii="Impact" w:hAnsi="Impact" w:cs="Segoe UI"/>
          <w:sz w:val="32"/>
          <w:szCs w:val="32"/>
        </w:rPr>
        <w:t>-</w:t>
      </w:r>
      <w:r w:rsidRPr="00943B2E">
        <w:rPr>
          <w:rStyle w:val="normaltextrun"/>
          <w:rFonts w:ascii="Impact" w:hAnsi="Impact" w:cs="Segoe UI"/>
          <w:sz w:val="32"/>
          <w:szCs w:val="32"/>
        </w:rPr>
        <w:t>Based Enterprise</w:t>
      </w:r>
      <w:r w:rsidR="00C201C3" w:rsidRPr="00943B2E">
        <w:rPr>
          <w:rStyle w:val="eop"/>
          <w:rFonts w:ascii="Impact" w:hAnsi="Impact" w:cs="Segoe UI"/>
          <w:sz w:val="32"/>
          <w:szCs w:val="32"/>
        </w:rPr>
        <w:t xml:space="preserve"> - </w:t>
      </w:r>
      <w:r w:rsidR="004B36FE" w:rsidRPr="00943B2E">
        <w:rPr>
          <w:rStyle w:val="eop"/>
          <w:rFonts w:ascii="Impact" w:hAnsi="Impact" w:cs="Segoe UI"/>
          <w:sz w:val="32"/>
          <w:szCs w:val="32"/>
        </w:rPr>
        <w:t>202</w:t>
      </w:r>
      <w:r w:rsidR="00C47055">
        <w:rPr>
          <w:rStyle w:val="eop"/>
          <w:rFonts w:ascii="Impact" w:hAnsi="Impact" w:cs="Segoe UI"/>
          <w:sz w:val="32"/>
          <w:szCs w:val="32"/>
        </w:rPr>
        <w:t>6</w:t>
      </w:r>
      <w:r w:rsidR="004B36FE" w:rsidRPr="00943B2E">
        <w:rPr>
          <w:rStyle w:val="eop"/>
          <w:rFonts w:ascii="Impact" w:hAnsi="Impact" w:cs="Segoe UI"/>
          <w:sz w:val="32"/>
          <w:szCs w:val="32"/>
        </w:rPr>
        <w:t>-202</w:t>
      </w:r>
      <w:r w:rsidR="00C47055">
        <w:rPr>
          <w:rStyle w:val="eop"/>
          <w:rFonts w:ascii="Impact" w:hAnsi="Impact" w:cs="Segoe UI"/>
          <w:sz w:val="32"/>
          <w:szCs w:val="32"/>
        </w:rPr>
        <w:t>7</w:t>
      </w:r>
      <w:r w:rsidR="004B36FE" w:rsidRPr="00943B2E">
        <w:rPr>
          <w:rStyle w:val="eop"/>
          <w:rFonts w:ascii="Impact" w:hAnsi="Impact" w:cs="Segoe UI"/>
          <w:sz w:val="32"/>
          <w:szCs w:val="32"/>
        </w:rPr>
        <w:t xml:space="preserve"> School Year</w:t>
      </w:r>
    </w:p>
    <w:p w14:paraId="38233CDE" w14:textId="77777777" w:rsidR="00221F42" w:rsidRPr="00221F42" w:rsidRDefault="00221F42" w:rsidP="0004713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Impact" w:hAnsi="Impact" w:cs="Segoe UI"/>
        </w:rPr>
      </w:pPr>
    </w:p>
    <w:p w14:paraId="0FCEDF50" w14:textId="65CE586D" w:rsidR="00241BAF" w:rsidRPr="0004713A" w:rsidRDefault="00241BAF" w:rsidP="0004713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Impact" w:hAnsi="Impact" w:cs="Segoe UI"/>
          <w:sz w:val="32"/>
          <w:szCs w:val="32"/>
        </w:rPr>
        <w:t> </w:t>
      </w:r>
    </w:p>
    <w:p w14:paraId="0D86BB60" w14:textId="284511A7" w:rsidR="0033547C" w:rsidRDefault="00E658BF" w:rsidP="00241BAF">
      <w:pPr>
        <w:pStyle w:val="paragraph"/>
        <w:spacing w:before="0" w:beforeAutospacing="0" w:after="0" w:afterAutospacing="0"/>
        <w:textAlignment w:val="baseline"/>
        <w:rPr>
          <w:b/>
          <w:bCs/>
          <w:sz w:val="40"/>
          <w:szCs w:val="40"/>
          <w:u w:val="single"/>
        </w:rPr>
      </w:pPr>
      <w:r>
        <w:tab/>
      </w:r>
      <w:r>
        <w:tab/>
      </w:r>
      <w:r>
        <w:tab/>
      </w:r>
      <w:r w:rsidR="00AE7274" w:rsidRPr="001655A6">
        <w:rPr>
          <w:b/>
          <w:bCs/>
          <w:sz w:val="40"/>
          <w:szCs w:val="40"/>
        </w:rPr>
        <w:t>TEAC</w:t>
      </w:r>
      <w:r w:rsidR="001655A6" w:rsidRPr="001655A6">
        <w:rPr>
          <w:b/>
          <w:bCs/>
          <w:sz w:val="40"/>
          <w:szCs w:val="40"/>
        </w:rPr>
        <w:t>HER</w:t>
      </w:r>
      <w:proofErr w:type="gramStart"/>
      <w:r w:rsidR="00D41395">
        <w:rPr>
          <w:b/>
          <w:bCs/>
          <w:sz w:val="40"/>
          <w:szCs w:val="40"/>
        </w:rPr>
        <w:t xml:space="preserve">:  </w:t>
      </w:r>
      <w:r w:rsidR="005C03C7">
        <w:rPr>
          <w:b/>
          <w:bCs/>
          <w:sz w:val="40"/>
          <w:szCs w:val="40"/>
          <w:u w:val="single"/>
        </w:rPr>
        <w:t>Mr</w:t>
      </w:r>
      <w:proofErr w:type="gramEnd"/>
      <w:r w:rsidR="005C03C7">
        <w:rPr>
          <w:b/>
          <w:bCs/>
          <w:sz w:val="40"/>
          <w:szCs w:val="40"/>
          <w:u w:val="single"/>
        </w:rPr>
        <w:t>. Rodriguez_____________</w:t>
      </w:r>
    </w:p>
    <w:p w14:paraId="7429938B" w14:textId="75E8AD38" w:rsidR="0033547C" w:rsidRPr="00D41395" w:rsidRDefault="00D41395" w:rsidP="00241BAF">
      <w:pPr>
        <w:pStyle w:val="paragraph"/>
        <w:spacing w:before="0" w:beforeAutospacing="0" w:after="0" w:afterAutospacing="0"/>
        <w:textAlignment w:val="baseline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DEVICE:      </w:t>
      </w:r>
      <w:r w:rsidRPr="00D41395">
        <w:rPr>
          <w:b/>
          <w:bCs/>
          <w:sz w:val="40"/>
          <w:szCs w:val="40"/>
          <w:u w:val="single"/>
        </w:rPr>
        <w:t>{{DEVICE.0:25}}</w:t>
      </w:r>
      <w:r>
        <w:rPr>
          <w:b/>
          <w:bCs/>
          <w:sz w:val="40"/>
          <w:szCs w:val="40"/>
          <w:u w:val="single"/>
        </w:rPr>
        <w:t>{{DEVICE.1:1}}</w:t>
      </w:r>
    </w:p>
    <w:p w14:paraId="2D40AF15" w14:textId="77777777" w:rsidR="00241BAF" w:rsidRDefault="00241BAF" w:rsidP="00241BA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</w:p>
    <w:p w14:paraId="3B02644B" w14:textId="77777777" w:rsidR="00221F42" w:rsidRDefault="00221F42" w:rsidP="00241BA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</w:p>
    <w:p w14:paraId="343257AB" w14:textId="573C602A" w:rsidR="00AC7D35" w:rsidRDefault="00241BAF" w:rsidP="00D71650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  <w:proofErr w:type="gramStart"/>
      <w:r w:rsidRPr="00D71650">
        <w:rPr>
          <w:rStyle w:val="normaltextrun"/>
          <w:b/>
          <w:bCs/>
        </w:rPr>
        <w:t>In order to</w:t>
      </w:r>
      <w:proofErr w:type="gramEnd"/>
      <w:r w:rsidRPr="00D71650">
        <w:rPr>
          <w:rStyle w:val="normaltextrun"/>
          <w:b/>
          <w:bCs/>
        </w:rPr>
        <w:t xml:space="preserve"> give your students </w:t>
      </w:r>
      <w:r w:rsidR="00046245">
        <w:rPr>
          <w:rStyle w:val="normaltextrun"/>
          <w:b/>
          <w:bCs/>
        </w:rPr>
        <w:t>WBL hours</w:t>
      </w:r>
      <w:r w:rsidRPr="00D71650">
        <w:rPr>
          <w:rStyle w:val="normaltextrun"/>
          <w:b/>
          <w:bCs/>
        </w:rPr>
        <w:t xml:space="preserve"> for your School</w:t>
      </w:r>
      <w:r w:rsidR="00A51B2B" w:rsidRPr="00D71650">
        <w:rPr>
          <w:rStyle w:val="normaltextrun"/>
          <w:b/>
          <w:bCs/>
        </w:rPr>
        <w:t>-</w:t>
      </w:r>
      <w:r w:rsidRPr="00D71650">
        <w:rPr>
          <w:rStyle w:val="normaltextrun"/>
          <w:b/>
          <w:bCs/>
        </w:rPr>
        <w:t xml:space="preserve">Based Enterprise </w:t>
      </w:r>
      <w:r w:rsidR="00AC7D35">
        <w:rPr>
          <w:rStyle w:val="normaltextrun"/>
          <w:b/>
          <w:bCs/>
        </w:rPr>
        <w:t>computer repair</w:t>
      </w:r>
      <w:r w:rsidR="001F6175">
        <w:rPr>
          <w:rStyle w:val="normaltextrun"/>
          <w:b/>
          <w:bCs/>
        </w:rPr>
        <w:t xml:space="preserve"> work</w:t>
      </w:r>
      <w:r w:rsidR="00AC7D35">
        <w:rPr>
          <w:rStyle w:val="normaltextrun"/>
          <w:b/>
          <w:bCs/>
        </w:rPr>
        <w:t xml:space="preserve"> and/or </w:t>
      </w:r>
      <w:r w:rsidR="00C21E4F">
        <w:rPr>
          <w:rStyle w:val="normaltextrun"/>
          <w:b/>
          <w:bCs/>
        </w:rPr>
        <w:t xml:space="preserve">related </w:t>
      </w:r>
      <w:r w:rsidR="00A51B2B" w:rsidRPr="00D71650">
        <w:rPr>
          <w:rStyle w:val="normaltextrun"/>
          <w:b/>
          <w:bCs/>
        </w:rPr>
        <w:t>p</w:t>
      </w:r>
      <w:r w:rsidRPr="00D71650">
        <w:rPr>
          <w:rStyle w:val="normaltextrun"/>
          <w:b/>
          <w:bCs/>
        </w:rPr>
        <w:t>rojects, please fill out the details below</w:t>
      </w:r>
      <w:r w:rsidR="004F3DDE" w:rsidRPr="00D71650">
        <w:rPr>
          <w:rStyle w:val="normaltextrun"/>
          <w:b/>
          <w:bCs/>
        </w:rPr>
        <w:t>.</w:t>
      </w:r>
    </w:p>
    <w:p w14:paraId="54904EEB" w14:textId="77777777" w:rsidR="00AC7D35" w:rsidRDefault="00AC7D35" w:rsidP="00D71650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381F6E15" w14:textId="7A44C276" w:rsidR="00241BAF" w:rsidRPr="00D71650" w:rsidRDefault="00241BAF" w:rsidP="00D716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D71650">
        <w:rPr>
          <w:rStyle w:val="normaltextrun"/>
          <w:b/>
          <w:bCs/>
        </w:rPr>
        <w:t>Submit </w:t>
      </w:r>
      <w:r w:rsidR="00C21E4F">
        <w:rPr>
          <w:rStyle w:val="normaltextrun"/>
          <w:b/>
          <w:bCs/>
        </w:rPr>
        <w:t>all</w:t>
      </w:r>
      <w:r w:rsidRPr="00D71650">
        <w:rPr>
          <w:rStyle w:val="normaltextrun"/>
          <w:b/>
          <w:bCs/>
        </w:rPr>
        <w:t xml:space="preserve"> </w:t>
      </w:r>
      <w:r w:rsidR="001F6175">
        <w:rPr>
          <w:rStyle w:val="normaltextrun"/>
          <w:b/>
          <w:bCs/>
        </w:rPr>
        <w:t>forms</w:t>
      </w:r>
      <w:r w:rsidRPr="00D71650">
        <w:rPr>
          <w:rStyle w:val="normaltextrun"/>
          <w:b/>
          <w:bCs/>
        </w:rPr>
        <w:t> to </w:t>
      </w:r>
      <w:r w:rsidR="005C03C7">
        <w:rPr>
          <w:rStyle w:val="normaltextrun"/>
          <w:b/>
          <w:bCs/>
        </w:rPr>
        <w:t xml:space="preserve">Ms. </w:t>
      </w:r>
      <w:r w:rsidR="00A51B2B" w:rsidRPr="00D71650">
        <w:rPr>
          <w:rStyle w:val="normaltextrun"/>
          <w:b/>
          <w:bCs/>
        </w:rPr>
        <w:t>Engels</w:t>
      </w:r>
      <w:r w:rsidR="004F3DDE" w:rsidRPr="00D71650">
        <w:rPr>
          <w:rStyle w:val="normaltextrun"/>
          <w:b/>
          <w:bCs/>
        </w:rPr>
        <w:t>, Work-Based Learning Coordinator,</w:t>
      </w:r>
      <w:r w:rsidRPr="00D71650">
        <w:rPr>
          <w:rStyle w:val="normaltextrun"/>
          <w:b/>
          <w:bCs/>
        </w:rPr>
        <w:t> in Room 3</w:t>
      </w:r>
      <w:r w:rsidR="00046245">
        <w:rPr>
          <w:rStyle w:val="normaltextrun"/>
          <w:b/>
          <w:bCs/>
        </w:rPr>
        <w:t>26</w:t>
      </w:r>
      <w:r w:rsidR="001F6175">
        <w:rPr>
          <w:rStyle w:val="normaltextrun"/>
          <w:b/>
          <w:bCs/>
        </w:rPr>
        <w:t xml:space="preserve"> at the end of each month</w:t>
      </w:r>
      <w:r w:rsidR="004F3DDE" w:rsidRPr="00D71650">
        <w:rPr>
          <w:rStyle w:val="normaltextrun"/>
          <w:b/>
          <w:bCs/>
        </w:rPr>
        <w:t>.</w:t>
      </w:r>
      <w:r w:rsidR="00C21E4F">
        <w:rPr>
          <w:rStyle w:val="normaltextrun"/>
          <w:b/>
          <w:bCs/>
        </w:rPr>
        <w:t xml:space="preserve">  </w:t>
      </w:r>
      <w:r w:rsidRPr="00D71650">
        <w:rPr>
          <w:rStyle w:val="normaltextrun"/>
          <w:b/>
          <w:bCs/>
        </w:rPr>
        <w:t>Thank you. </w:t>
      </w:r>
      <w:r w:rsidRPr="00D71650">
        <w:rPr>
          <w:rStyle w:val="eop"/>
          <w:b/>
          <w:bCs/>
        </w:rPr>
        <w:t> </w:t>
      </w:r>
    </w:p>
    <w:p w14:paraId="5F3D385C" w14:textId="392344AE" w:rsidR="00AA6AA7" w:rsidRPr="00B54263" w:rsidRDefault="00241BAF" w:rsidP="00B5426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E918429" w14:textId="77777777" w:rsidR="00221F42" w:rsidRDefault="00221F42" w:rsidP="00B73AAB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</w:p>
    <w:p w14:paraId="3B3FB7FD" w14:textId="7DD17C16" w:rsidR="00B73AAB" w:rsidRDefault="00B73AAB" w:rsidP="00B73AA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SESSION:  </w:t>
      </w:r>
      <w:proofErr w:type="gramStart"/>
      <w:r>
        <w:rPr>
          <w:rStyle w:val="normaltextrun"/>
        </w:rPr>
        <w:t>AM</w:t>
      </w:r>
      <w:r w:rsidR="00AF103B">
        <w:rPr>
          <w:rStyle w:val="normaltextrun"/>
        </w:rPr>
        <w:t xml:space="preserve">  </w:t>
      </w:r>
      <w:r>
        <w:rPr>
          <w:rStyle w:val="normaltextrun"/>
        </w:rPr>
        <w:t>{{AM.0:1}}</w:t>
      </w:r>
      <w:proofErr w:type="gramEnd"/>
      <w:r>
        <w:rPr>
          <w:rStyle w:val="normaltextrun"/>
        </w:rPr>
        <w:t>{{AM.1:5}}</w:t>
      </w:r>
      <w:proofErr w:type="gramStart"/>
      <w:r>
        <w:rPr>
          <w:rStyle w:val="normaltextrun"/>
        </w:rPr>
        <w:t xml:space="preserve">{{AM.2:1}}  </w:t>
      </w:r>
      <w:proofErr w:type="gramEnd"/>
      <w:r w:rsidR="00AF103B">
        <w:rPr>
          <w:rStyle w:val="normaltextrun"/>
        </w:rPr>
        <w:t xml:space="preserve"> </w:t>
      </w:r>
      <w:proofErr w:type="gramStart"/>
      <w:r>
        <w:rPr>
          <w:rStyle w:val="normaltextrun"/>
        </w:rPr>
        <w:t>PM</w:t>
      </w:r>
      <w:r w:rsidR="00AF103B">
        <w:rPr>
          <w:rStyle w:val="normaltextrun"/>
        </w:rPr>
        <w:t xml:space="preserve">  </w:t>
      </w:r>
      <w:r>
        <w:rPr>
          <w:rStyle w:val="normaltextrun"/>
        </w:rPr>
        <w:t>{{PM.0:1}}</w:t>
      </w:r>
      <w:proofErr w:type="gramEnd"/>
      <w:r>
        <w:rPr>
          <w:rStyle w:val="normaltextrun"/>
        </w:rPr>
        <w:t>{{PM.1:7}}   </w:t>
      </w:r>
      <w:r>
        <w:rPr>
          <w:rStyle w:val="eop"/>
        </w:rPr>
        <w:t> </w:t>
      </w:r>
    </w:p>
    <w:p w14:paraId="50D71CAD" w14:textId="77777777" w:rsidR="00B73AAB" w:rsidRDefault="00B73AAB" w:rsidP="00B73AAB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</w:p>
    <w:p w14:paraId="68CECFF1" w14:textId="77777777" w:rsidR="00221F42" w:rsidRDefault="00221F42" w:rsidP="00B73AAB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</w:p>
    <w:p w14:paraId="5EDE361E" w14:textId="3A338D27" w:rsidR="00B73AAB" w:rsidRDefault="00B73AAB" w:rsidP="00B73AAB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  <w:r>
        <w:rPr>
          <w:rStyle w:val="normaltextrun"/>
        </w:rPr>
        <w:t>STUDENT NAME(S)</w:t>
      </w:r>
      <w:r w:rsidR="003B37CF">
        <w:rPr>
          <w:rStyle w:val="normaltextrun"/>
        </w:rPr>
        <w:t>:</w:t>
      </w:r>
      <w:proofErr w:type="gramStart"/>
      <w:r w:rsidR="003B37CF">
        <w:rPr>
          <w:rStyle w:val="normaltextrun"/>
        </w:rPr>
        <w:t xml:space="preserve">  {{NAME1.0:30}} </w:t>
      </w:r>
      <w:r w:rsidR="00AF103B">
        <w:rPr>
          <w:rStyle w:val="normaltextrun"/>
        </w:rPr>
        <w:t xml:space="preserve"> </w:t>
      </w:r>
      <w:r w:rsidR="003B37CF">
        <w:rPr>
          <w:rStyle w:val="normaltextrun"/>
        </w:rPr>
        <w:t xml:space="preserve"> </w:t>
      </w:r>
      <w:r w:rsidR="00E34A69">
        <w:rPr>
          <w:rStyle w:val="normaltextrun"/>
        </w:rPr>
        <w:t xml:space="preserve">  </w:t>
      </w:r>
      <w:proofErr w:type="gramEnd"/>
      <w:r w:rsidR="003B37CF">
        <w:rPr>
          <w:rStyle w:val="normaltextrun"/>
        </w:rPr>
        <w:t>{{NAME2.0:30}}</w:t>
      </w:r>
    </w:p>
    <w:p w14:paraId="0DCF0ECB" w14:textId="77777777" w:rsidR="00B73AAB" w:rsidRDefault="00B73AAB" w:rsidP="00B73AAB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</w:p>
    <w:p w14:paraId="401FFDA5" w14:textId="2B01C6F8" w:rsidR="0033547C" w:rsidRDefault="0033547C" w:rsidP="0033547C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  <w:r>
        <w:rPr>
          <w:rStyle w:val="normaltextrun"/>
        </w:rPr>
        <w:t xml:space="preserve">                                       </w:t>
      </w:r>
      <w:proofErr w:type="gramStart"/>
      <w:r>
        <w:rPr>
          <w:rStyle w:val="normaltextrun"/>
        </w:rPr>
        <w:t xml:space="preserve">{{NAME3.0:30}}  </w:t>
      </w:r>
      <w:r w:rsidR="00AF103B">
        <w:rPr>
          <w:rStyle w:val="normaltextrun"/>
        </w:rPr>
        <w:t xml:space="preserve"> </w:t>
      </w:r>
      <w:r w:rsidR="00E34A69">
        <w:rPr>
          <w:rStyle w:val="normaltextrun"/>
        </w:rPr>
        <w:t xml:space="preserve">  </w:t>
      </w:r>
      <w:proofErr w:type="gramEnd"/>
      <w:r>
        <w:rPr>
          <w:rStyle w:val="normaltextrun"/>
        </w:rPr>
        <w:t>{{NAME4.0:30}}</w:t>
      </w:r>
    </w:p>
    <w:p w14:paraId="5B7738D1" w14:textId="265276B7" w:rsidR="00B73AAB" w:rsidRDefault="00B73AAB" w:rsidP="0033547C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  </w:t>
      </w:r>
    </w:p>
    <w:p w14:paraId="64FC9661" w14:textId="360433A3" w:rsidR="00D513D1" w:rsidRDefault="00D513D1" w:rsidP="00D513D1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  <w:r>
        <w:tab/>
      </w:r>
      <w:r>
        <w:tab/>
        <w:t xml:space="preserve">               </w:t>
      </w:r>
      <w:proofErr w:type="gramStart"/>
      <w:r>
        <w:rPr>
          <w:rStyle w:val="normaltextrun"/>
        </w:rPr>
        <w:t>{{NAME5.0:30}}</w:t>
      </w:r>
      <w:r w:rsidR="001C44AF">
        <w:rPr>
          <w:rStyle w:val="normaltextrun"/>
        </w:rPr>
        <w:t xml:space="preserve">  </w:t>
      </w:r>
      <w:r w:rsidR="00E34A69">
        <w:rPr>
          <w:rStyle w:val="normaltextrun"/>
        </w:rPr>
        <w:t xml:space="preserve">  </w:t>
      </w:r>
      <w:proofErr w:type="gramEnd"/>
      <w:r w:rsidR="001C44AF">
        <w:rPr>
          <w:rStyle w:val="normaltextrun"/>
        </w:rPr>
        <w:t>{{NAME6.0:31}}</w:t>
      </w:r>
    </w:p>
    <w:p w14:paraId="085ECC1A" w14:textId="77777777" w:rsidR="00D513D1" w:rsidRDefault="00D513D1" w:rsidP="00D513D1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</w:rPr>
      </w:pPr>
    </w:p>
    <w:p w14:paraId="5053BA15" w14:textId="77777777" w:rsidR="00221F42" w:rsidRDefault="00221F42" w:rsidP="00221F42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28A0E11E" w14:textId="6E781D44" w:rsidR="00D513D1" w:rsidRDefault="00221F42" w:rsidP="00221F42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DATE (</w:t>
      </w:r>
      <w:proofErr w:type="gramStart"/>
      <w:r>
        <w:rPr>
          <w:rStyle w:val="normaltextrun"/>
        </w:rPr>
        <w:t>ONE)  {{DATE1.0:1}}</w:t>
      </w:r>
      <w:proofErr w:type="gramEnd"/>
      <w:r>
        <w:rPr>
          <w:rStyle w:val="normaltextrun"/>
        </w:rPr>
        <w:t>{{DATE1.1:14}}</w:t>
      </w:r>
      <w:r w:rsidR="00C33FA7">
        <w:rPr>
          <w:rStyle w:val="normaltextrun"/>
        </w:rPr>
        <w:t xml:space="preserve">{{DATE1.2:4}}  </w:t>
      </w:r>
      <w:r w:rsidR="00156291">
        <w:rPr>
          <w:rStyle w:val="normaltextrun"/>
        </w:rPr>
        <w:t xml:space="preserve">     </w:t>
      </w:r>
      <w:r>
        <w:rPr>
          <w:rStyle w:val="normaltextrun"/>
        </w:rPr>
        <w:t xml:space="preserve">START </w:t>
      </w:r>
      <w:proofErr w:type="gramStart"/>
      <w:r>
        <w:rPr>
          <w:rStyle w:val="normaltextrun"/>
        </w:rPr>
        <w:t>TIME  {{START1.0:1}}</w:t>
      </w:r>
      <w:proofErr w:type="gramEnd"/>
      <w:r>
        <w:rPr>
          <w:rStyle w:val="normaltextrun"/>
        </w:rPr>
        <w:t>{{START1.1:11}}</w:t>
      </w:r>
      <w:proofErr w:type="gramStart"/>
      <w:r>
        <w:rPr>
          <w:rStyle w:val="normaltextrun"/>
        </w:rPr>
        <w:t xml:space="preserve">{{START1.2:1}}  </w:t>
      </w:r>
      <w:r w:rsidR="00A32F02">
        <w:rPr>
          <w:rStyle w:val="normaltextrun"/>
        </w:rPr>
        <w:t xml:space="preserve"> </w:t>
      </w:r>
      <w:proofErr w:type="gramEnd"/>
      <w:r w:rsidR="00A32F02">
        <w:rPr>
          <w:rStyle w:val="normaltextrun"/>
        </w:rPr>
        <w:t xml:space="preserve"> </w:t>
      </w:r>
      <w:r>
        <w:rPr>
          <w:rStyle w:val="normaltextrun"/>
        </w:rPr>
        <w:t xml:space="preserve">END </w:t>
      </w:r>
      <w:proofErr w:type="gramStart"/>
      <w:r>
        <w:rPr>
          <w:rStyle w:val="normaltextrun"/>
        </w:rPr>
        <w:t>TIME  {{END1.0:1}}</w:t>
      </w:r>
      <w:proofErr w:type="gramEnd"/>
      <w:r>
        <w:rPr>
          <w:rStyle w:val="normaltextrun"/>
        </w:rPr>
        <w:t>{{END1.1:12}}</w:t>
      </w:r>
    </w:p>
    <w:p w14:paraId="681083DD" w14:textId="4921E4D3" w:rsidR="00241BAF" w:rsidRDefault="00241BAF" w:rsidP="00B73AAB">
      <w:pPr>
        <w:pStyle w:val="paragraph"/>
        <w:spacing w:before="0" w:beforeAutospacing="0" w:after="0" w:afterAutospacing="0"/>
        <w:textAlignment w:val="baseline"/>
      </w:pPr>
    </w:p>
    <w:p w14:paraId="04ADD4C3" w14:textId="77777777" w:rsidR="007C0624" w:rsidRDefault="007C0624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5909688C" w14:textId="3867E44B" w:rsidR="00156291" w:rsidRDefault="00156291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DATE (</w:t>
      </w:r>
      <w:proofErr w:type="gramStart"/>
      <w:r>
        <w:rPr>
          <w:rStyle w:val="normaltextrun"/>
        </w:rPr>
        <w:t>TWO)  {{DATE2.0:1}}</w:t>
      </w:r>
      <w:proofErr w:type="gramEnd"/>
      <w:r>
        <w:rPr>
          <w:rStyle w:val="normaltextrun"/>
        </w:rPr>
        <w:t xml:space="preserve">{{DATE2.1:18}}      START </w:t>
      </w:r>
      <w:proofErr w:type="gramStart"/>
      <w:r>
        <w:rPr>
          <w:rStyle w:val="normaltextrun"/>
        </w:rPr>
        <w:t>TIME  {{START2.0:1}}</w:t>
      </w:r>
      <w:proofErr w:type="gramEnd"/>
      <w:r>
        <w:rPr>
          <w:rStyle w:val="normaltextrun"/>
        </w:rPr>
        <w:t xml:space="preserve">{{START2.1:12}}  </w:t>
      </w:r>
      <w:r w:rsidR="00A32F02">
        <w:rPr>
          <w:rStyle w:val="normaltextrun"/>
        </w:rPr>
        <w:t xml:space="preserve">  </w:t>
      </w:r>
      <w:r>
        <w:rPr>
          <w:rStyle w:val="normaltextrun"/>
        </w:rPr>
        <w:t xml:space="preserve">END </w:t>
      </w:r>
      <w:proofErr w:type="gramStart"/>
      <w:r>
        <w:rPr>
          <w:rStyle w:val="normaltextrun"/>
        </w:rPr>
        <w:t>TIME  {{END2.0:1}}</w:t>
      </w:r>
      <w:proofErr w:type="gramEnd"/>
      <w:r>
        <w:rPr>
          <w:rStyle w:val="normaltextrun"/>
        </w:rPr>
        <w:t>{{END2.1:12}}</w:t>
      </w:r>
    </w:p>
    <w:p w14:paraId="37C3E3F4" w14:textId="77777777" w:rsidR="00156291" w:rsidRDefault="00156291" w:rsidP="00241BAF"/>
    <w:p w14:paraId="5E641BBA" w14:textId="77777777" w:rsidR="007C0624" w:rsidRDefault="007C0624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710CDA49" w14:textId="1BC7E335" w:rsidR="00156291" w:rsidRDefault="00156291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DATE (</w:t>
      </w:r>
      <w:proofErr w:type="gramStart"/>
      <w:r>
        <w:rPr>
          <w:rStyle w:val="normaltextrun"/>
        </w:rPr>
        <w:t>THREE)  {{DATE3.0:1}}</w:t>
      </w:r>
      <w:proofErr w:type="gramEnd"/>
      <w:r>
        <w:rPr>
          <w:rStyle w:val="normaltextrun"/>
        </w:rPr>
        <w:t>{{DATE3.1:15}}</w:t>
      </w:r>
      <w:proofErr w:type="gramStart"/>
      <w:r>
        <w:rPr>
          <w:rStyle w:val="normaltextrun"/>
        </w:rPr>
        <w:t xml:space="preserve">{{DATE3.2:1}}  </w:t>
      </w:r>
      <w:r w:rsidR="00A32F02">
        <w:rPr>
          <w:rStyle w:val="normaltextrun"/>
        </w:rPr>
        <w:t xml:space="preserve">   </w:t>
      </w:r>
      <w:proofErr w:type="gramEnd"/>
      <w:r w:rsidR="00A32F02">
        <w:rPr>
          <w:rStyle w:val="normaltextrun"/>
        </w:rPr>
        <w:t xml:space="preserve"> </w:t>
      </w:r>
      <w:r>
        <w:rPr>
          <w:rStyle w:val="normaltextrun"/>
        </w:rPr>
        <w:t xml:space="preserve">START </w:t>
      </w:r>
      <w:proofErr w:type="gramStart"/>
      <w:r>
        <w:rPr>
          <w:rStyle w:val="normaltextrun"/>
        </w:rPr>
        <w:t>TIME  {{START3.0:1}}</w:t>
      </w:r>
      <w:proofErr w:type="gramEnd"/>
      <w:r>
        <w:rPr>
          <w:rStyle w:val="normaltextrun"/>
        </w:rPr>
        <w:t xml:space="preserve">{{START3.1:12}}  </w:t>
      </w:r>
      <w:r w:rsidR="00A32F02">
        <w:rPr>
          <w:rStyle w:val="normaltextrun"/>
        </w:rPr>
        <w:t xml:space="preserve">  </w:t>
      </w:r>
      <w:r>
        <w:rPr>
          <w:rStyle w:val="normaltextrun"/>
        </w:rPr>
        <w:t xml:space="preserve">END </w:t>
      </w:r>
      <w:proofErr w:type="gramStart"/>
      <w:r>
        <w:rPr>
          <w:rStyle w:val="normaltextrun"/>
        </w:rPr>
        <w:t>TIME  {{END3.0:1}}</w:t>
      </w:r>
      <w:proofErr w:type="gramEnd"/>
      <w:r>
        <w:rPr>
          <w:rStyle w:val="normaltextrun"/>
        </w:rPr>
        <w:t>{{END3.1:12}}</w:t>
      </w:r>
    </w:p>
    <w:p w14:paraId="7B5E6746" w14:textId="77777777" w:rsidR="00156291" w:rsidRDefault="00156291" w:rsidP="00241BAF"/>
    <w:p w14:paraId="326C61B3" w14:textId="77777777" w:rsidR="007C0624" w:rsidRDefault="007C0624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6FACF179" w14:textId="191CF387" w:rsidR="00156291" w:rsidRDefault="00156291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DATE (</w:t>
      </w:r>
      <w:proofErr w:type="gramStart"/>
      <w:r>
        <w:rPr>
          <w:rStyle w:val="normaltextrun"/>
        </w:rPr>
        <w:t>FOUR)  {{DATE4.0:1}}</w:t>
      </w:r>
      <w:proofErr w:type="gramEnd"/>
      <w:r>
        <w:rPr>
          <w:rStyle w:val="normaltextrun"/>
        </w:rPr>
        <w:t xml:space="preserve">{{DATE4.1:17}}    </w:t>
      </w:r>
      <w:r w:rsidR="0012567C">
        <w:rPr>
          <w:rStyle w:val="normaltextrun"/>
        </w:rPr>
        <w:t xml:space="preserve">  </w:t>
      </w:r>
      <w:r>
        <w:rPr>
          <w:rStyle w:val="normaltextrun"/>
        </w:rPr>
        <w:t xml:space="preserve">START </w:t>
      </w:r>
      <w:proofErr w:type="gramStart"/>
      <w:r>
        <w:rPr>
          <w:rStyle w:val="normaltextrun"/>
        </w:rPr>
        <w:t>TIME  {{START4.0:1}}</w:t>
      </w:r>
      <w:proofErr w:type="gramEnd"/>
      <w:r>
        <w:rPr>
          <w:rStyle w:val="normaltextrun"/>
        </w:rPr>
        <w:t>{{START4.1:11}}</w:t>
      </w:r>
      <w:proofErr w:type="gramStart"/>
      <w:r>
        <w:rPr>
          <w:rStyle w:val="normaltextrun"/>
        </w:rPr>
        <w:t xml:space="preserve">{{START4.2:1}}  </w:t>
      </w:r>
      <w:r w:rsidR="00A32F02">
        <w:rPr>
          <w:rStyle w:val="normaltextrun"/>
        </w:rPr>
        <w:t xml:space="preserve"> </w:t>
      </w:r>
      <w:proofErr w:type="gramEnd"/>
      <w:r w:rsidR="00A32F02">
        <w:rPr>
          <w:rStyle w:val="normaltextrun"/>
        </w:rPr>
        <w:t xml:space="preserve"> </w:t>
      </w:r>
      <w:r>
        <w:rPr>
          <w:rStyle w:val="normaltextrun"/>
        </w:rPr>
        <w:t xml:space="preserve">END </w:t>
      </w:r>
      <w:proofErr w:type="gramStart"/>
      <w:r>
        <w:rPr>
          <w:rStyle w:val="normaltextrun"/>
        </w:rPr>
        <w:t>TIME  {{END4.0:1}}</w:t>
      </w:r>
      <w:proofErr w:type="gramEnd"/>
      <w:r>
        <w:rPr>
          <w:rStyle w:val="normaltextrun"/>
        </w:rPr>
        <w:t>{{END4.1:12}}</w:t>
      </w:r>
    </w:p>
    <w:p w14:paraId="63489873" w14:textId="77777777" w:rsidR="00156291" w:rsidRDefault="00156291" w:rsidP="00241BAF"/>
    <w:p w14:paraId="54172F5D" w14:textId="77777777" w:rsidR="007C0624" w:rsidRDefault="007C0624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730D6896" w14:textId="02ECDE42" w:rsidR="00156291" w:rsidRDefault="00156291" w:rsidP="0015629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DATE (</w:t>
      </w:r>
      <w:proofErr w:type="gramStart"/>
      <w:r>
        <w:rPr>
          <w:rStyle w:val="normaltextrun"/>
        </w:rPr>
        <w:t>FIVE)  {{DATE5.0:1}}</w:t>
      </w:r>
      <w:proofErr w:type="gramEnd"/>
      <w:r>
        <w:rPr>
          <w:rStyle w:val="normaltextrun"/>
        </w:rPr>
        <w:t>{{DATE5.1:17}}</w:t>
      </w:r>
      <w:proofErr w:type="gramStart"/>
      <w:r>
        <w:rPr>
          <w:rStyle w:val="normaltextrun"/>
        </w:rPr>
        <w:t xml:space="preserve">{{DATE5.2:1}}     </w:t>
      </w:r>
      <w:proofErr w:type="gramEnd"/>
      <w:r>
        <w:rPr>
          <w:rStyle w:val="normaltextrun"/>
        </w:rPr>
        <w:t xml:space="preserve"> START </w:t>
      </w:r>
      <w:proofErr w:type="gramStart"/>
      <w:r>
        <w:rPr>
          <w:rStyle w:val="normaltextrun"/>
        </w:rPr>
        <w:t>TIME  {{START5.0:1}}</w:t>
      </w:r>
      <w:proofErr w:type="gramEnd"/>
      <w:r>
        <w:rPr>
          <w:rStyle w:val="normaltextrun"/>
        </w:rPr>
        <w:t xml:space="preserve">{{START5.1:12}}  </w:t>
      </w:r>
      <w:r w:rsidR="00A32F02">
        <w:rPr>
          <w:rStyle w:val="normaltextrun"/>
        </w:rPr>
        <w:t xml:space="preserve">  </w:t>
      </w:r>
      <w:r>
        <w:rPr>
          <w:rStyle w:val="normaltextrun"/>
        </w:rPr>
        <w:t xml:space="preserve">END </w:t>
      </w:r>
      <w:proofErr w:type="gramStart"/>
      <w:r>
        <w:rPr>
          <w:rStyle w:val="normaltextrun"/>
        </w:rPr>
        <w:t>TIME  {{END5.0:1}}</w:t>
      </w:r>
      <w:proofErr w:type="gramEnd"/>
      <w:r>
        <w:rPr>
          <w:rStyle w:val="normaltextrun"/>
        </w:rPr>
        <w:t>{{END5.1:12}}</w:t>
      </w:r>
    </w:p>
    <w:p w14:paraId="53E04C5C" w14:textId="3BAC7D1D" w:rsidR="00B73AAB" w:rsidRDefault="00D513D1" w:rsidP="00241BAF">
      <w:r>
        <w:tab/>
      </w:r>
      <w:r>
        <w:tab/>
      </w:r>
      <w:r>
        <w:tab/>
      </w:r>
    </w:p>
    <w:p w14:paraId="299687DE" w14:textId="7FACA493" w:rsidR="004F3DDE" w:rsidRPr="004F3DDE" w:rsidRDefault="004F3DDE" w:rsidP="004F3DDE"/>
    <w:p w14:paraId="3958B584" w14:textId="6346EB93" w:rsidR="00F37CC3" w:rsidRPr="00F37CC3" w:rsidRDefault="007C0624" w:rsidP="007C0624">
      <w:pPr>
        <w:jc w:val="center"/>
      </w:pPr>
      <w:r>
        <w:t xml:space="preserve">TOTAL </w:t>
      </w:r>
      <w:proofErr w:type="gramStart"/>
      <w:r>
        <w:t>HOURS  _</w:t>
      </w:r>
      <w:proofErr w:type="gramEnd"/>
      <w:r>
        <w:t>_________</w:t>
      </w:r>
      <w:r w:rsidR="005C03C7">
        <w:t xml:space="preserve"> (Please leave blank - will be calculated by Ms. Engels)</w:t>
      </w:r>
    </w:p>
    <w:sectPr w:rsidR="00F37CC3" w:rsidRPr="00F37CC3" w:rsidSect="00AA6AA7">
      <w:headerReference w:type="default" r:id="rId8"/>
      <w:footerReference w:type="default" r:id="rId9"/>
      <w:pgSz w:w="12240" w:h="15840" w:code="1"/>
      <w:pgMar w:top="360" w:right="720" w:bottom="360" w:left="720" w:header="432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B68E" w14:textId="77777777" w:rsidR="002F75FF" w:rsidRDefault="002F75FF">
      <w:r>
        <w:separator/>
      </w:r>
    </w:p>
  </w:endnote>
  <w:endnote w:type="continuationSeparator" w:id="0">
    <w:p w14:paraId="67A032C9" w14:textId="77777777" w:rsidR="002F75FF" w:rsidRDefault="002F7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utura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utura-Light">
    <w:altName w:val="L Futura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Borders>
        <w:insideH w:val="single" w:sz="18" w:space="0" w:color="A6A6A6" w:themeColor="background1" w:themeShade="A6"/>
      </w:tblBorders>
      <w:tblCellMar>
        <w:top w:w="86" w:type="dxa"/>
        <w:left w:w="0" w:type="dxa"/>
        <w:bottom w:w="86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EE4136" w:rsidRPr="005F1A9F" w14:paraId="48B282E8" w14:textId="77777777" w:rsidTr="00EE4136">
      <w:tc>
        <w:tcPr>
          <w:tcW w:w="10800" w:type="dxa"/>
          <w:tcBorders>
            <w:top w:val="nil"/>
            <w:bottom w:val="single" w:sz="18" w:space="0" w:color="BFBFBF" w:themeColor="background1" w:themeShade="BF"/>
          </w:tcBorders>
        </w:tcPr>
        <w:p w14:paraId="1ECA0F1D" w14:textId="77777777" w:rsidR="00EE4136" w:rsidRPr="004F48CE" w:rsidRDefault="00EE4136" w:rsidP="00DE6A4A">
          <w:pPr>
            <w:pStyle w:val="A12-13CALINFOBOLD"/>
            <w:tabs>
              <w:tab w:val="clear" w:pos="405"/>
              <w:tab w:val="clear" w:pos="450"/>
            </w:tabs>
            <w:spacing w:after="120"/>
            <w:jc w:val="both"/>
            <w:rPr>
              <w:rFonts w:ascii="Times New Roman" w:hAnsi="Times New Roman" w:cs="Futura-Light"/>
              <w:b w:val="0"/>
              <w:bCs w:val="0"/>
              <w:w w:val="100"/>
              <w:sz w:val="12"/>
              <w:szCs w:val="12"/>
            </w:rPr>
          </w:pPr>
        </w:p>
      </w:tc>
    </w:tr>
    <w:tr w:rsidR="00EE4136" w:rsidRPr="005F1A9F" w14:paraId="33DD5935" w14:textId="77777777" w:rsidTr="00EE4136">
      <w:tc>
        <w:tcPr>
          <w:tcW w:w="10800" w:type="dxa"/>
          <w:tcBorders>
            <w:top w:val="single" w:sz="18" w:space="0" w:color="BFBFBF" w:themeColor="background1" w:themeShade="BF"/>
            <w:bottom w:val="nil"/>
          </w:tcBorders>
        </w:tcPr>
        <w:sdt>
          <w:sdtPr>
            <w:rPr>
              <w:rFonts w:ascii="Franklin Gothic Medium" w:hAnsi="Franklin Gothic Medium"/>
              <w:b/>
              <w:w w:val="90"/>
            </w:rPr>
            <w:id w:val="1716854638"/>
            <w:text/>
          </w:sdtPr>
          <w:sdtEndPr/>
          <w:sdtContent>
            <w:p w14:paraId="0354E10A" w14:textId="77777777" w:rsidR="00EE4136" w:rsidRPr="00A50A04" w:rsidRDefault="00EE4136" w:rsidP="00EE4136">
              <w:pPr>
                <w:pStyle w:val="FooterBold"/>
                <w:spacing w:before="40"/>
                <w:rPr>
                  <w:rFonts w:ascii="Franklin Gothic Medium" w:hAnsi="Franklin Gothic Medium"/>
                  <w:b/>
                  <w:bCs/>
                  <w:caps/>
                </w:rPr>
              </w:pPr>
              <w:r w:rsidRPr="00A50A04">
                <w:rPr>
                  <w:rFonts w:ascii="Franklin Gothic Medium" w:hAnsi="Franklin Gothic Medium"/>
                  <w:b/>
                  <w:w w:val="90"/>
                </w:rPr>
                <w:t>J</w:t>
              </w:r>
              <w:r w:rsidR="00A50A04" w:rsidRPr="00A50A04">
                <w:rPr>
                  <w:rFonts w:ascii="Franklin Gothic Medium" w:hAnsi="Franklin Gothic Medium"/>
                  <w:b/>
                  <w:w w:val="90"/>
                </w:rPr>
                <w:t xml:space="preserve">OSEPH </w:t>
              </w:r>
              <w:r w:rsidRPr="00A50A04">
                <w:rPr>
                  <w:rFonts w:ascii="Franklin Gothic Medium" w:hAnsi="Franklin Gothic Medium"/>
                  <w:b/>
                  <w:w w:val="90"/>
                </w:rPr>
                <w:t>M. B</w:t>
              </w:r>
              <w:r w:rsidR="00A50A04" w:rsidRPr="00A50A04">
                <w:rPr>
                  <w:rFonts w:ascii="Franklin Gothic Medium" w:hAnsi="Franklin Gothic Medium"/>
                  <w:b/>
                  <w:w w:val="90"/>
                </w:rPr>
                <w:t>ARRY</w:t>
              </w:r>
              <w:r w:rsidRPr="00A50A04">
                <w:rPr>
                  <w:rFonts w:ascii="Franklin Gothic Medium" w:hAnsi="Franklin Gothic Medium"/>
                  <w:b/>
                  <w:w w:val="90"/>
                </w:rPr>
                <w:t xml:space="preserve"> C</w:t>
              </w:r>
              <w:r w:rsidR="00A50A04" w:rsidRPr="00A50A04">
                <w:rPr>
                  <w:rFonts w:ascii="Franklin Gothic Medium" w:hAnsi="Franklin Gothic Medium"/>
                  <w:b/>
                  <w:w w:val="90"/>
                </w:rPr>
                <w:t>AREER</w:t>
              </w:r>
              <w:r w:rsidRPr="00A50A04">
                <w:rPr>
                  <w:rFonts w:ascii="Franklin Gothic Medium" w:hAnsi="Franklin Gothic Medium"/>
                  <w:b/>
                  <w:w w:val="90"/>
                </w:rPr>
                <w:t xml:space="preserve"> &amp; T</w:t>
              </w:r>
              <w:r w:rsidR="00A50A04" w:rsidRPr="00A50A04">
                <w:rPr>
                  <w:rFonts w:ascii="Franklin Gothic Medium" w:hAnsi="Franklin Gothic Medium"/>
                  <w:b/>
                  <w:w w:val="90"/>
                </w:rPr>
                <w:t>ECHNICAL EDUCATION CENTER</w:t>
              </w:r>
            </w:p>
          </w:sdtContent>
        </w:sdt>
        <w:p w14:paraId="6A49FF8B" w14:textId="77777777" w:rsidR="00EE4136" w:rsidRPr="00162EC3" w:rsidRDefault="002F75FF" w:rsidP="00EE4136">
          <w:pPr>
            <w:pStyle w:val="FooterNormal"/>
            <w:rPr>
              <w:w w:val="90"/>
              <w:sz w:val="19"/>
              <w:szCs w:val="19"/>
            </w:rPr>
          </w:pPr>
          <w:sdt>
            <w:sdtPr>
              <w:rPr>
                <w:w w:val="90"/>
                <w:sz w:val="19"/>
                <w:szCs w:val="19"/>
              </w:rPr>
              <w:id w:val="259879931"/>
              <w:text/>
            </w:sdtPr>
            <w:sdtEndPr/>
            <w:sdtContent>
              <w:r w:rsidR="00EE4136">
                <w:rPr>
                  <w:w w:val="90"/>
                  <w:sz w:val="19"/>
                  <w:szCs w:val="19"/>
                </w:rPr>
                <w:t>1196 Prospect Ave.</w:t>
              </w:r>
            </w:sdtContent>
          </w:sdt>
          <w:r w:rsidR="00EE4136">
            <w:rPr>
              <w:w w:val="90"/>
              <w:sz w:val="19"/>
              <w:szCs w:val="19"/>
            </w:rPr>
            <w:t xml:space="preserve">, </w:t>
          </w:r>
          <w:sdt>
            <w:sdtPr>
              <w:rPr>
                <w:w w:val="90"/>
                <w:sz w:val="19"/>
                <w:szCs w:val="19"/>
              </w:rPr>
              <w:id w:val="-1113581001"/>
              <w:text/>
            </w:sdtPr>
            <w:sdtEndPr/>
            <w:sdtContent>
              <w:r w:rsidR="00EE4136">
                <w:rPr>
                  <w:w w:val="90"/>
                  <w:sz w:val="19"/>
                  <w:szCs w:val="19"/>
                </w:rPr>
                <w:t>Westbury</w:t>
              </w:r>
            </w:sdtContent>
          </w:sdt>
          <w:r w:rsidR="00EE4136">
            <w:rPr>
              <w:w w:val="90"/>
              <w:sz w:val="19"/>
              <w:szCs w:val="19"/>
            </w:rPr>
            <w:t xml:space="preserve">, NY </w:t>
          </w:r>
          <w:sdt>
            <w:sdtPr>
              <w:rPr>
                <w:w w:val="90"/>
                <w:sz w:val="19"/>
                <w:szCs w:val="19"/>
              </w:rPr>
              <w:id w:val="-130949001"/>
              <w:text/>
            </w:sdtPr>
            <w:sdtEndPr/>
            <w:sdtContent>
              <w:r w:rsidR="00EE4136">
                <w:rPr>
                  <w:w w:val="90"/>
                  <w:sz w:val="19"/>
                  <w:szCs w:val="19"/>
                </w:rPr>
                <w:t>11590</w:t>
              </w:r>
            </w:sdtContent>
          </w:sdt>
          <w:r w:rsidR="00EE4136" w:rsidRPr="00162EC3">
            <w:rPr>
              <w:w w:val="90"/>
              <w:sz w:val="19"/>
              <w:szCs w:val="19"/>
            </w:rPr>
            <w:br/>
            <w:t xml:space="preserve">Phone: </w:t>
          </w:r>
          <w:sdt>
            <w:sdtPr>
              <w:rPr>
                <w:w w:val="90"/>
                <w:sz w:val="19"/>
                <w:szCs w:val="19"/>
              </w:rPr>
              <w:id w:val="-1447459309"/>
              <w:text/>
            </w:sdtPr>
            <w:sdtEndPr/>
            <w:sdtContent>
              <w:r w:rsidR="00EE4136" w:rsidRPr="00162EC3">
                <w:rPr>
                  <w:w w:val="90"/>
                  <w:sz w:val="19"/>
                  <w:szCs w:val="19"/>
                </w:rPr>
                <w:t xml:space="preserve">(516) </w:t>
              </w:r>
              <w:r w:rsidR="00EE4136">
                <w:rPr>
                  <w:w w:val="90"/>
                  <w:sz w:val="19"/>
                  <w:szCs w:val="19"/>
                </w:rPr>
                <w:t>622</w:t>
              </w:r>
              <w:r w:rsidR="00EE4136" w:rsidRPr="00162EC3">
                <w:rPr>
                  <w:w w:val="90"/>
                  <w:sz w:val="19"/>
                  <w:szCs w:val="19"/>
                </w:rPr>
                <w:t>-</w:t>
              </w:r>
              <w:r w:rsidR="00EE4136">
                <w:rPr>
                  <w:w w:val="90"/>
                  <w:sz w:val="19"/>
                  <w:szCs w:val="19"/>
                </w:rPr>
                <w:t>6800</w:t>
              </w:r>
            </w:sdtContent>
          </w:sdt>
          <w:r w:rsidR="00EE4136" w:rsidRPr="00162EC3">
            <w:rPr>
              <w:w w:val="90"/>
              <w:sz w:val="19"/>
              <w:szCs w:val="19"/>
            </w:rPr>
            <w:t xml:space="preserve"> ● Fax: </w:t>
          </w:r>
          <w:sdt>
            <w:sdtPr>
              <w:rPr>
                <w:w w:val="90"/>
                <w:sz w:val="19"/>
                <w:szCs w:val="19"/>
              </w:rPr>
              <w:id w:val="-495191597"/>
              <w:text/>
            </w:sdtPr>
            <w:sdtEndPr/>
            <w:sdtContent>
              <w:r w:rsidR="00EE4136" w:rsidRPr="00162EC3">
                <w:rPr>
                  <w:w w:val="90"/>
                  <w:sz w:val="19"/>
                  <w:szCs w:val="19"/>
                </w:rPr>
                <w:t xml:space="preserve">(516) </w:t>
              </w:r>
              <w:r w:rsidR="00EE4136">
                <w:rPr>
                  <w:w w:val="90"/>
                  <w:sz w:val="19"/>
                  <w:szCs w:val="19"/>
                </w:rPr>
                <w:t>333-9384</w:t>
              </w:r>
            </w:sdtContent>
          </w:sdt>
          <w:r w:rsidR="00EE4136" w:rsidRPr="00162EC3">
            <w:rPr>
              <w:w w:val="90"/>
              <w:sz w:val="19"/>
              <w:szCs w:val="19"/>
            </w:rPr>
            <w:t xml:space="preserve"> ● </w:t>
          </w:r>
          <w:r w:rsidR="00EE4136" w:rsidRPr="007050A9">
            <w:rPr>
              <w:rFonts w:ascii="Franklin Gothic Medium" w:hAnsi="Franklin Gothic Medium"/>
              <w:b/>
              <w:bCs/>
            </w:rPr>
            <w:t>www.nassauboces.org</w:t>
          </w:r>
          <w:r w:rsidR="00EE4136">
            <w:rPr>
              <w:rFonts w:ascii="Franklin Gothic Medium" w:hAnsi="Franklin Gothic Medium"/>
              <w:b/>
              <w:bCs/>
            </w:rPr>
            <w:t>/barrytech</w:t>
          </w:r>
        </w:p>
      </w:tc>
    </w:tr>
  </w:tbl>
  <w:p w14:paraId="4DB40B56" w14:textId="77777777" w:rsidR="00EE4136" w:rsidRPr="005B690C" w:rsidRDefault="00EE4136" w:rsidP="005B690C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70567" w14:textId="77777777" w:rsidR="002F75FF" w:rsidRDefault="002F75FF">
      <w:r>
        <w:separator/>
      </w:r>
    </w:p>
  </w:footnote>
  <w:footnote w:type="continuationSeparator" w:id="0">
    <w:p w14:paraId="6D11E008" w14:textId="77777777" w:rsidR="002F75FF" w:rsidRDefault="002F7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90" w:type="dxa"/>
      <w:tblInd w:w="-9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00"/>
      <w:gridCol w:w="8190"/>
    </w:tblGrid>
    <w:tr w:rsidR="00EE4136" w:rsidRPr="000C00D8" w14:paraId="7162BA1F" w14:textId="77777777" w:rsidTr="00EE4136">
      <w:trPr>
        <w:trHeight w:val="1080"/>
      </w:trPr>
      <w:tc>
        <w:tcPr>
          <w:tcW w:w="2700" w:type="dxa"/>
          <w:vMerge w:val="restart"/>
          <w:vAlign w:val="bottom"/>
        </w:tcPr>
        <w:p w14:paraId="31B22941" w14:textId="77777777" w:rsidR="00EE4136" w:rsidRPr="006D6BB4" w:rsidRDefault="008F72A1" w:rsidP="000A7A85">
          <w:pPr>
            <w:pStyle w:val="Footer"/>
            <w:tabs>
              <w:tab w:val="clear" w:pos="4320"/>
              <w:tab w:val="clear" w:pos="8640"/>
              <w:tab w:val="center" w:pos="5400"/>
              <w:tab w:val="right" w:pos="10890"/>
            </w:tabs>
            <w:spacing w:before="200"/>
            <w:rPr>
              <w:rFonts w:ascii="Franklin Gothic Book" w:hAnsi="Franklin Gothic Book"/>
              <w:noProof/>
              <w:sz w:val="2"/>
              <w:szCs w:val="2"/>
            </w:rPr>
          </w:pPr>
          <w:r>
            <w:rPr>
              <w:rFonts w:ascii="Franklin Gothic Book" w:hAnsi="Franklin Gothic Book"/>
              <w:noProof/>
            </w:rPr>
            <w:drawing>
              <wp:anchor distT="0" distB="0" distL="0" distR="0" simplePos="0" relativeHeight="251659264" behindDoc="1" locked="0" layoutInCell="1" allowOverlap="1" wp14:anchorId="15F9D3E8" wp14:editId="2C432128">
                <wp:simplePos x="0" y="0"/>
                <wp:positionH relativeFrom="column">
                  <wp:posOffset>0</wp:posOffset>
                </wp:positionH>
                <wp:positionV relativeFrom="paragraph">
                  <wp:posOffset>-635635</wp:posOffset>
                </wp:positionV>
                <wp:extent cx="1609725" cy="619125"/>
                <wp:effectExtent l="0" t="0" r="9525" b="952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 descr="S:\RESOURCES\Logos &amp; Signatures\NBlogo-b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190" w:type="dxa"/>
          <w:tcBorders>
            <w:bottom w:val="single" w:sz="18" w:space="0" w:color="BFBFBF" w:themeColor="background1" w:themeShade="BF"/>
          </w:tcBorders>
          <w:vAlign w:val="bottom"/>
        </w:tcPr>
        <w:sdt>
          <w:sdtPr>
            <w:rPr>
              <w:rFonts w:ascii="Franklin Gothic Medium" w:hAnsi="Franklin Gothic Medium"/>
              <w:caps/>
              <w:sz w:val="36"/>
              <w:szCs w:val="36"/>
            </w:rPr>
            <w:id w:val="-972370126"/>
            <w:placeholder>
              <w:docPart w:val="3CD8F113AB5447BF9A513AABFFCA6900"/>
            </w:placeholder>
          </w:sdtPr>
          <w:sdtEndPr/>
          <w:sdtContent>
            <w:p w14:paraId="1AE57FC0" w14:textId="77777777" w:rsidR="00EE4136" w:rsidRPr="00AE2A3B" w:rsidRDefault="00EE4136" w:rsidP="00B436BA">
              <w:pPr>
                <w:pStyle w:val="Title"/>
                <w:spacing w:line="240" w:lineRule="auto"/>
                <w:rPr>
                  <w:rFonts w:ascii="Franklin Gothic Medium" w:hAnsi="Franklin Gothic Medium"/>
                  <w:caps/>
                  <w:sz w:val="36"/>
                  <w:szCs w:val="36"/>
                </w:rPr>
              </w:pPr>
              <w:r w:rsidRPr="00AE2A3B">
                <w:rPr>
                  <w:rFonts w:ascii="Franklin Gothic Medium" w:hAnsi="Franklin Gothic Medium"/>
                  <w:b/>
                  <w:caps/>
                  <w:sz w:val="36"/>
                  <w:szCs w:val="36"/>
                </w:rPr>
                <w:t>department of regional schools</w:t>
              </w:r>
              <w:r w:rsidRPr="00AE2A3B">
                <w:rPr>
                  <w:rFonts w:ascii="Franklin Gothic Medium" w:hAnsi="Franklin Gothic Medium"/>
                  <w:b/>
                  <w:caps/>
                  <w:sz w:val="36"/>
                  <w:szCs w:val="36"/>
                </w:rPr>
                <w:br/>
                <w:t>and instruction</w:t>
              </w:r>
              <w:r w:rsidR="00B436BA" w:rsidRPr="00AE2A3B">
                <w:rPr>
                  <w:rFonts w:ascii="Franklin Gothic Medium" w:hAnsi="Franklin Gothic Medium"/>
                  <w:b/>
                  <w:caps/>
                  <w:sz w:val="36"/>
                  <w:szCs w:val="36"/>
                </w:rPr>
                <w:t xml:space="preserve">AL </w:t>
              </w:r>
              <w:r w:rsidRPr="00AE2A3B">
                <w:rPr>
                  <w:rFonts w:ascii="Franklin Gothic Medium" w:hAnsi="Franklin Gothic Medium"/>
                  <w:b/>
                  <w:caps/>
                  <w:sz w:val="36"/>
                  <w:szCs w:val="36"/>
                </w:rPr>
                <w:t>programs</w:t>
              </w:r>
            </w:p>
          </w:sdtContent>
        </w:sdt>
      </w:tc>
    </w:tr>
    <w:tr w:rsidR="00EE4136" w:rsidRPr="006D6BB4" w14:paraId="36E97995" w14:textId="77777777" w:rsidTr="00EE4136">
      <w:trPr>
        <w:trHeight w:val="245"/>
      </w:trPr>
      <w:tc>
        <w:tcPr>
          <w:tcW w:w="2700" w:type="dxa"/>
          <w:vMerge/>
          <w:vAlign w:val="bottom"/>
        </w:tcPr>
        <w:p w14:paraId="738B1B23" w14:textId="77777777" w:rsidR="00EE4136" w:rsidRPr="007D7DD4" w:rsidRDefault="00EE4136" w:rsidP="00EE4136">
          <w:pPr>
            <w:pStyle w:val="NoSpacing"/>
            <w:spacing w:line="240" w:lineRule="auto"/>
          </w:pPr>
        </w:p>
      </w:tc>
      <w:tc>
        <w:tcPr>
          <w:tcW w:w="8190" w:type="dxa"/>
          <w:tcBorders>
            <w:top w:val="single" w:sz="18" w:space="0" w:color="BFBFBF" w:themeColor="background1" w:themeShade="BF"/>
          </w:tcBorders>
          <w:vAlign w:val="bottom"/>
        </w:tcPr>
        <w:p w14:paraId="3A9D12DD" w14:textId="77777777" w:rsidR="00EE4136" w:rsidRPr="00034B41" w:rsidRDefault="00EE4136" w:rsidP="00EE4136">
          <w:pPr>
            <w:pStyle w:val="NoSpacing"/>
            <w:spacing w:line="240" w:lineRule="auto"/>
            <w:rPr>
              <w:rFonts w:ascii="Franklin Gothic Heavy" w:hAnsi="Franklin Gothic Heavy"/>
              <w:sz w:val="4"/>
              <w:szCs w:val="4"/>
            </w:rPr>
          </w:pPr>
        </w:p>
      </w:tc>
    </w:tr>
  </w:tbl>
  <w:p w14:paraId="35EA260A" w14:textId="77777777" w:rsidR="00EE4136" w:rsidRPr="005B690C" w:rsidRDefault="00EE4136" w:rsidP="005B690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AB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3EF5265"/>
    <w:multiLevelType w:val="hybridMultilevel"/>
    <w:tmpl w:val="E8BAB3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91339B"/>
    <w:multiLevelType w:val="hybridMultilevel"/>
    <w:tmpl w:val="891676A4"/>
    <w:lvl w:ilvl="0" w:tplc="410CBA38">
      <w:start w:val="2"/>
      <w:numFmt w:val="upp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36462"/>
    <w:multiLevelType w:val="hybridMultilevel"/>
    <w:tmpl w:val="857EB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45B74"/>
    <w:multiLevelType w:val="hybridMultilevel"/>
    <w:tmpl w:val="7FA68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4496A"/>
    <w:multiLevelType w:val="hybridMultilevel"/>
    <w:tmpl w:val="3E8017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F5559"/>
    <w:multiLevelType w:val="hybridMultilevel"/>
    <w:tmpl w:val="B498A898"/>
    <w:lvl w:ilvl="0" w:tplc="936AB198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62FD41B5"/>
    <w:multiLevelType w:val="hybridMultilevel"/>
    <w:tmpl w:val="190E81E8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44A81"/>
    <w:multiLevelType w:val="hybridMultilevel"/>
    <w:tmpl w:val="B498A898"/>
    <w:lvl w:ilvl="0" w:tplc="936AB198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66993E5E"/>
    <w:multiLevelType w:val="hybridMultilevel"/>
    <w:tmpl w:val="5CB88E1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51C68"/>
    <w:multiLevelType w:val="hybridMultilevel"/>
    <w:tmpl w:val="16643E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B79C4"/>
    <w:multiLevelType w:val="hybridMultilevel"/>
    <w:tmpl w:val="53A8DDB8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768BF"/>
    <w:multiLevelType w:val="hybridMultilevel"/>
    <w:tmpl w:val="7F80C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D2DAC"/>
    <w:multiLevelType w:val="hybridMultilevel"/>
    <w:tmpl w:val="D73470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9723265">
    <w:abstractNumId w:val="0"/>
  </w:num>
  <w:num w:numId="2" w16cid:durableId="983965670">
    <w:abstractNumId w:val="12"/>
  </w:num>
  <w:num w:numId="3" w16cid:durableId="2039890790">
    <w:abstractNumId w:val="4"/>
  </w:num>
  <w:num w:numId="4" w16cid:durableId="818813149">
    <w:abstractNumId w:val="3"/>
  </w:num>
  <w:num w:numId="5" w16cid:durableId="1556156351">
    <w:abstractNumId w:val="9"/>
  </w:num>
  <w:num w:numId="6" w16cid:durableId="1133451352">
    <w:abstractNumId w:val="13"/>
  </w:num>
  <w:num w:numId="7" w16cid:durableId="1969165202">
    <w:abstractNumId w:val="1"/>
  </w:num>
  <w:num w:numId="8" w16cid:durableId="80304384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660686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0484742">
    <w:abstractNumId w:val="10"/>
  </w:num>
  <w:num w:numId="11" w16cid:durableId="2011641937">
    <w:abstractNumId w:val="5"/>
  </w:num>
  <w:num w:numId="12" w16cid:durableId="210144048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5694280">
    <w:abstractNumId w:val="6"/>
  </w:num>
  <w:num w:numId="14" w16cid:durableId="351299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62"/>
    <w:rsid w:val="00016F54"/>
    <w:rsid w:val="00016FC4"/>
    <w:rsid w:val="0002046F"/>
    <w:rsid w:val="00046245"/>
    <w:rsid w:val="0004713A"/>
    <w:rsid w:val="00050CBF"/>
    <w:rsid w:val="00081034"/>
    <w:rsid w:val="00091BA9"/>
    <w:rsid w:val="0009422D"/>
    <w:rsid w:val="000A7A85"/>
    <w:rsid w:val="000B3A05"/>
    <w:rsid w:val="000C1134"/>
    <w:rsid w:val="000C6EC2"/>
    <w:rsid w:val="000C6FF8"/>
    <w:rsid w:val="000D49B4"/>
    <w:rsid w:val="000F52C6"/>
    <w:rsid w:val="00110777"/>
    <w:rsid w:val="0011408F"/>
    <w:rsid w:val="00114A43"/>
    <w:rsid w:val="001200D6"/>
    <w:rsid w:val="0012567C"/>
    <w:rsid w:val="00147052"/>
    <w:rsid w:val="00156291"/>
    <w:rsid w:val="00161157"/>
    <w:rsid w:val="001655A6"/>
    <w:rsid w:val="00166C4B"/>
    <w:rsid w:val="00167FAC"/>
    <w:rsid w:val="001706CF"/>
    <w:rsid w:val="00171ADA"/>
    <w:rsid w:val="00173A36"/>
    <w:rsid w:val="001756C7"/>
    <w:rsid w:val="0018133D"/>
    <w:rsid w:val="00185F62"/>
    <w:rsid w:val="001A2E1E"/>
    <w:rsid w:val="001A3EC8"/>
    <w:rsid w:val="001B4497"/>
    <w:rsid w:val="001C44AF"/>
    <w:rsid w:val="001D0DA9"/>
    <w:rsid w:val="001D643B"/>
    <w:rsid w:val="001F3EAD"/>
    <w:rsid w:val="001F6175"/>
    <w:rsid w:val="00211623"/>
    <w:rsid w:val="0021452C"/>
    <w:rsid w:val="00221F42"/>
    <w:rsid w:val="002324BE"/>
    <w:rsid w:val="00233565"/>
    <w:rsid w:val="00241BAF"/>
    <w:rsid w:val="00243A72"/>
    <w:rsid w:val="00264DDD"/>
    <w:rsid w:val="00281292"/>
    <w:rsid w:val="00283BEC"/>
    <w:rsid w:val="00293FF6"/>
    <w:rsid w:val="002A6665"/>
    <w:rsid w:val="002C51D2"/>
    <w:rsid w:val="002D3156"/>
    <w:rsid w:val="002E28E0"/>
    <w:rsid w:val="002E2E0D"/>
    <w:rsid w:val="002F2D32"/>
    <w:rsid w:val="002F75FF"/>
    <w:rsid w:val="00313DAC"/>
    <w:rsid w:val="00320B0D"/>
    <w:rsid w:val="00327C7D"/>
    <w:rsid w:val="00334F16"/>
    <w:rsid w:val="0033547C"/>
    <w:rsid w:val="00340337"/>
    <w:rsid w:val="00341499"/>
    <w:rsid w:val="0034227B"/>
    <w:rsid w:val="00343139"/>
    <w:rsid w:val="0035265C"/>
    <w:rsid w:val="00354FBD"/>
    <w:rsid w:val="00360632"/>
    <w:rsid w:val="00383C59"/>
    <w:rsid w:val="003B37CF"/>
    <w:rsid w:val="003C23C6"/>
    <w:rsid w:val="003D1BB3"/>
    <w:rsid w:val="003E312C"/>
    <w:rsid w:val="004052F4"/>
    <w:rsid w:val="00415B76"/>
    <w:rsid w:val="00423511"/>
    <w:rsid w:val="00436E2B"/>
    <w:rsid w:val="004443D0"/>
    <w:rsid w:val="00453D58"/>
    <w:rsid w:val="00456867"/>
    <w:rsid w:val="00483820"/>
    <w:rsid w:val="004B36FE"/>
    <w:rsid w:val="004C438C"/>
    <w:rsid w:val="004F2E3E"/>
    <w:rsid w:val="004F3DDE"/>
    <w:rsid w:val="004F5139"/>
    <w:rsid w:val="004F7133"/>
    <w:rsid w:val="00502C7C"/>
    <w:rsid w:val="00521B78"/>
    <w:rsid w:val="00544BE5"/>
    <w:rsid w:val="00544C0B"/>
    <w:rsid w:val="005764F5"/>
    <w:rsid w:val="005A00BE"/>
    <w:rsid w:val="005B4859"/>
    <w:rsid w:val="005B690C"/>
    <w:rsid w:val="005B7CCA"/>
    <w:rsid w:val="005C03C7"/>
    <w:rsid w:val="005E065B"/>
    <w:rsid w:val="005E33ED"/>
    <w:rsid w:val="005E5336"/>
    <w:rsid w:val="005E55AA"/>
    <w:rsid w:val="00622766"/>
    <w:rsid w:val="00640DD7"/>
    <w:rsid w:val="00673499"/>
    <w:rsid w:val="006B20B6"/>
    <w:rsid w:val="006D43DB"/>
    <w:rsid w:val="006E00DA"/>
    <w:rsid w:val="006E1C18"/>
    <w:rsid w:val="006F6BF5"/>
    <w:rsid w:val="006F774A"/>
    <w:rsid w:val="00702627"/>
    <w:rsid w:val="00707649"/>
    <w:rsid w:val="007149AB"/>
    <w:rsid w:val="0073194F"/>
    <w:rsid w:val="00736101"/>
    <w:rsid w:val="007545FB"/>
    <w:rsid w:val="00756B10"/>
    <w:rsid w:val="00763B59"/>
    <w:rsid w:val="0078252D"/>
    <w:rsid w:val="00784558"/>
    <w:rsid w:val="00792AF0"/>
    <w:rsid w:val="007B38F8"/>
    <w:rsid w:val="007B5A2D"/>
    <w:rsid w:val="007C0624"/>
    <w:rsid w:val="007C61F1"/>
    <w:rsid w:val="007E60B1"/>
    <w:rsid w:val="008057A3"/>
    <w:rsid w:val="008072C4"/>
    <w:rsid w:val="00836574"/>
    <w:rsid w:val="00843509"/>
    <w:rsid w:val="008606C1"/>
    <w:rsid w:val="00872F5D"/>
    <w:rsid w:val="008929FC"/>
    <w:rsid w:val="008A16E9"/>
    <w:rsid w:val="008A5891"/>
    <w:rsid w:val="008A6ABC"/>
    <w:rsid w:val="008C35DB"/>
    <w:rsid w:val="008D650D"/>
    <w:rsid w:val="008F5731"/>
    <w:rsid w:val="008F72A1"/>
    <w:rsid w:val="00904378"/>
    <w:rsid w:val="00924CB2"/>
    <w:rsid w:val="00932DDB"/>
    <w:rsid w:val="00933C38"/>
    <w:rsid w:val="00943B2E"/>
    <w:rsid w:val="00946308"/>
    <w:rsid w:val="00956F15"/>
    <w:rsid w:val="0096203E"/>
    <w:rsid w:val="00971E4A"/>
    <w:rsid w:val="0097333F"/>
    <w:rsid w:val="00993CED"/>
    <w:rsid w:val="009A1AB4"/>
    <w:rsid w:val="009A1B46"/>
    <w:rsid w:val="009D1D72"/>
    <w:rsid w:val="009E3D9D"/>
    <w:rsid w:val="009F0C6B"/>
    <w:rsid w:val="00A025D7"/>
    <w:rsid w:val="00A046BC"/>
    <w:rsid w:val="00A04F06"/>
    <w:rsid w:val="00A1302F"/>
    <w:rsid w:val="00A234E5"/>
    <w:rsid w:val="00A32F02"/>
    <w:rsid w:val="00A33261"/>
    <w:rsid w:val="00A3407E"/>
    <w:rsid w:val="00A375E7"/>
    <w:rsid w:val="00A40DBF"/>
    <w:rsid w:val="00A50A04"/>
    <w:rsid w:val="00A51B2B"/>
    <w:rsid w:val="00A6202A"/>
    <w:rsid w:val="00A73F08"/>
    <w:rsid w:val="00A77F96"/>
    <w:rsid w:val="00A83838"/>
    <w:rsid w:val="00AA6081"/>
    <w:rsid w:val="00AA6AA7"/>
    <w:rsid w:val="00AB13F7"/>
    <w:rsid w:val="00AC1718"/>
    <w:rsid w:val="00AC7D35"/>
    <w:rsid w:val="00AD145E"/>
    <w:rsid w:val="00AD7E88"/>
    <w:rsid w:val="00AE2009"/>
    <w:rsid w:val="00AE2A3B"/>
    <w:rsid w:val="00AE3C1A"/>
    <w:rsid w:val="00AE7274"/>
    <w:rsid w:val="00AF0D84"/>
    <w:rsid w:val="00AF103B"/>
    <w:rsid w:val="00B12D38"/>
    <w:rsid w:val="00B427B3"/>
    <w:rsid w:val="00B436BA"/>
    <w:rsid w:val="00B44377"/>
    <w:rsid w:val="00B54263"/>
    <w:rsid w:val="00B55EB8"/>
    <w:rsid w:val="00B73AAB"/>
    <w:rsid w:val="00B9551A"/>
    <w:rsid w:val="00BA2565"/>
    <w:rsid w:val="00BD2A47"/>
    <w:rsid w:val="00BD306E"/>
    <w:rsid w:val="00BE4176"/>
    <w:rsid w:val="00C03AFB"/>
    <w:rsid w:val="00C05246"/>
    <w:rsid w:val="00C201C3"/>
    <w:rsid w:val="00C21E4F"/>
    <w:rsid w:val="00C33FA7"/>
    <w:rsid w:val="00C34E81"/>
    <w:rsid w:val="00C3559B"/>
    <w:rsid w:val="00C408CB"/>
    <w:rsid w:val="00C47055"/>
    <w:rsid w:val="00C52227"/>
    <w:rsid w:val="00C70423"/>
    <w:rsid w:val="00C9696E"/>
    <w:rsid w:val="00CA53DF"/>
    <w:rsid w:val="00CA751A"/>
    <w:rsid w:val="00CB6160"/>
    <w:rsid w:val="00CD4A99"/>
    <w:rsid w:val="00CD5A38"/>
    <w:rsid w:val="00CE3568"/>
    <w:rsid w:val="00D01E64"/>
    <w:rsid w:val="00D04081"/>
    <w:rsid w:val="00D3276F"/>
    <w:rsid w:val="00D40387"/>
    <w:rsid w:val="00D41395"/>
    <w:rsid w:val="00D513D1"/>
    <w:rsid w:val="00D5280B"/>
    <w:rsid w:val="00D56E34"/>
    <w:rsid w:val="00D577A2"/>
    <w:rsid w:val="00D71650"/>
    <w:rsid w:val="00DA4273"/>
    <w:rsid w:val="00DA4D76"/>
    <w:rsid w:val="00DC2B55"/>
    <w:rsid w:val="00DC4C3D"/>
    <w:rsid w:val="00DE6A4A"/>
    <w:rsid w:val="00DF1BF3"/>
    <w:rsid w:val="00E17512"/>
    <w:rsid w:val="00E34A69"/>
    <w:rsid w:val="00E52026"/>
    <w:rsid w:val="00E6140F"/>
    <w:rsid w:val="00E630FE"/>
    <w:rsid w:val="00E64D92"/>
    <w:rsid w:val="00E658BF"/>
    <w:rsid w:val="00E71DF0"/>
    <w:rsid w:val="00E7300F"/>
    <w:rsid w:val="00E75476"/>
    <w:rsid w:val="00E75CE7"/>
    <w:rsid w:val="00E85F75"/>
    <w:rsid w:val="00E9272A"/>
    <w:rsid w:val="00EA65EB"/>
    <w:rsid w:val="00EB1618"/>
    <w:rsid w:val="00EE4136"/>
    <w:rsid w:val="00EF6C27"/>
    <w:rsid w:val="00F06FB2"/>
    <w:rsid w:val="00F130F0"/>
    <w:rsid w:val="00F23D06"/>
    <w:rsid w:val="00F37CC3"/>
    <w:rsid w:val="00F554DB"/>
    <w:rsid w:val="00F748A1"/>
    <w:rsid w:val="00FA4183"/>
    <w:rsid w:val="00FC3E6E"/>
    <w:rsid w:val="00FC6558"/>
    <w:rsid w:val="00FD101F"/>
    <w:rsid w:val="00FD565E"/>
    <w:rsid w:val="00FE401B"/>
    <w:rsid w:val="00FE4490"/>
    <w:rsid w:val="00FE5975"/>
    <w:rsid w:val="00FE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29B2"/>
  <w15:docId w15:val="{E275F749-1AE7-4454-AC54-C95F4D28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4115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4115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70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6227A"/>
    <w:pPr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character" w:styleId="Hyperlink">
    <w:name w:val="Hyperlink"/>
    <w:uiPriority w:val="99"/>
    <w:rsid w:val="00D6227A"/>
    <w:rPr>
      <w:color w:val="000000"/>
      <w:w w:val="100"/>
      <w:u w:val="thick" w:color="000000"/>
    </w:rPr>
  </w:style>
  <w:style w:type="character" w:customStyle="1" w:styleId="FooterChar">
    <w:name w:val="Footer Char"/>
    <w:link w:val="Footer"/>
    <w:rsid w:val="004E43F4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0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E2009"/>
    <w:rPr>
      <w:rFonts w:ascii="Tahoma" w:hAnsi="Tahoma" w:cs="Tahoma"/>
      <w:sz w:val="16"/>
      <w:szCs w:val="16"/>
    </w:rPr>
  </w:style>
  <w:style w:type="paragraph" w:customStyle="1" w:styleId="FooterNormal">
    <w:name w:val="Footer Normal"/>
    <w:basedOn w:val="Footer"/>
    <w:link w:val="FooterNormalChar"/>
    <w:qFormat/>
    <w:rsid w:val="00E71DF0"/>
    <w:pPr>
      <w:autoSpaceDE w:val="0"/>
      <w:autoSpaceDN w:val="0"/>
      <w:adjustRightInd w:val="0"/>
      <w:spacing w:line="18" w:lineRule="atLeast"/>
      <w:jc w:val="center"/>
      <w:textAlignment w:val="center"/>
    </w:pPr>
    <w:rPr>
      <w:sz w:val="16"/>
      <w:szCs w:val="16"/>
    </w:rPr>
  </w:style>
  <w:style w:type="paragraph" w:customStyle="1" w:styleId="FooterBold">
    <w:name w:val="Footer Bold"/>
    <w:basedOn w:val="Normal"/>
    <w:link w:val="FooterBoldChar"/>
    <w:qFormat/>
    <w:rsid w:val="00E71DF0"/>
    <w:pPr>
      <w:tabs>
        <w:tab w:val="center" w:pos="4320"/>
        <w:tab w:val="right" w:pos="8640"/>
      </w:tabs>
      <w:jc w:val="center"/>
    </w:pPr>
    <w:rPr>
      <w:rFonts w:ascii="Franklin Gothic Demi" w:hAnsi="Franklin Gothic Demi"/>
      <w:sz w:val="16"/>
      <w:szCs w:val="16"/>
    </w:rPr>
  </w:style>
  <w:style w:type="character" w:customStyle="1" w:styleId="FooterNormalChar">
    <w:name w:val="Footer Normal Char"/>
    <w:link w:val="FooterNormal"/>
    <w:rsid w:val="00E71DF0"/>
    <w:rPr>
      <w:sz w:val="16"/>
      <w:szCs w:val="16"/>
    </w:rPr>
  </w:style>
  <w:style w:type="character" w:customStyle="1" w:styleId="FooterBoldChar">
    <w:name w:val="Footer Bold Char"/>
    <w:link w:val="FooterBold"/>
    <w:rsid w:val="00E71DF0"/>
    <w:rPr>
      <w:rFonts w:ascii="Franklin Gothic Demi" w:hAnsi="Franklin Gothic Demi"/>
      <w:sz w:val="16"/>
      <w:szCs w:val="16"/>
    </w:rPr>
  </w:style>
  <w:style w:type="paragraph" w:customStyle="1" w:styleId="A12-13CALINFOBOLD">
    <w:name w:val="A) 12-13 CAL INFO BOLD"/>
    <w:basedOn w:val="Normal"/>
    <w:uiPriority w:val="99"/>
    <w:rsid w:val="00E71DF0"/>
    <w:pPr>
      <w:widowControl w:val="0"/>
      <w:tabs>
        <w:tab w:val="left" w:pos="405"/>
        <w:tab w:val="left" w:pos="450"/>
      </w:tabs>
      <w:suppressAutoHyphens/>
      <w:autoSpaceDE w:val="0"/>
      <w:autoSpaceDN w:val="0"/>
      <w:adjustRightInd w:val="0"/>
      <w:spacing w:line="160" w:lineRule="atLeast"/>
      <w:textAlignment w:val="center"/>
    </w:pPr>
    <w:rPr>
      <w:rFonts w:ascii="Futura-Bold" w:hAnsi="Futura-Bold" w:cs="Futura-Bold"/>
      <w:b/>
      <w:bCs/>
      <w:color w:val="000000"/>
      <w:w w:val="90"/>
      <w:sz w:val="14"/>
      <w:szCs w:val="14"/>
    </w:rPr>
  </w:style>
  <w:style w:type="paragraph" w:styleId="ListParagraph">
    <w:name w:val="List Paragraph"/>
    <w:basedOn w:val="Normal"/>
    <w:uiPriority w:val="34"/>
    <w:qFormat/>
    <w:rsid w:val="009D1D72"/>
    <w:pPr>
      <w:ind w:left="720"/>
    </w:pPr>
  </w:style>
  <w:style w:type="character" w:customStyle="1" w:styleId="HeaderChar">
    <w:name w:val="Header Char"/>
    <w:link w:val="Header"/>
    <w:rsid w:val="007B5A2D"/>
    <w:rPr>
      <w:sz w:val="24"/>
      <w:szCs w:val="24"/>
    </w:rPr>
  </w:style>
  <w:style w:type="paragraph" w:styleId="Title">
    <w:name w:val="Title"/>
    <w:aliases w:val="Head title"/>
    <w:basedOn w:val="Footer"/>
    <w:next w:val="Normal"/>
    <w:link w:val="TitleChar"/>
    <w:uiPriority w:val="2"/>
    <w:qFormat/>
    <w:rsid w:val="003D1BB3"/>
    <w:pPr>
      <w:autoSpaceDE w:val="0"/>
      <w:autoSpaceDN w:val="0"/>
      <w:adjustRightInd w:val="0"/>
      <w:spacing w:line="18" w:lineRule="atLeast"/>
      <w:jc w:val="right"/>
      <w:textAlignment w:val="center"/>
    </w:pPr>
    <w:rPr>
      <w:rFonts w:asciiTheme="majorHAnsi" w:eastAsiaTheme="minorHAnsi" w:hAnsiTheme="majorHAnsi"/>
      <w:color w:val="000000" w:themeColor="text1"/>
      <w:sz w:val="48"/>
      <w:szCs w:val="48"/>
      <w:lang w:val="en-GB"/>
    </w:rPr>
  </w:style>
  <w:style w:type="character" w:customStyle="1" w:styleId="TitleChar">
    <w:name w:val="Title Char"/>
    <w:aliases w:val="Head title Char"/>
    <w:basedOn w:val="DefaultParagraphFont"/>
    <w:link w:val="Title"/>
    <w:uiPriority w:val="2"/>
    <w:rsid w:val="003D1BB3"/>
    <w:rPr>
      <w:rFonts w:asciiTheme="majorHAnsi" w:eastAsiaTheme="minorHAnsi" w:hAnsiTheme="majorHAnsi"/>
      <w:color w:val="000000" w:themeColor="text1"/>
      <w:sz w:val="48"/>
      <w:szCs w:val="48"/>
      <w:lang w:val="en-GB"/>
    </w:rPr>
  </w:style>
  <w:style w:type="paragraph" w:styleId="NoSpacing">
    <w:name w:val="No Spacing"/>
    <w:aliases w:val="Non-discrimination Statement"/>
    <w:basedOn w:val="Normal"/>
    <w:uiPriority w:val="14"/>
    <w:qFormat/>
    <w:rsid w:val="003D1BB3"/>
    <w:pPr>
      <w:autoSpaceDE w:val="0"/>
      <w:autoSpaceDN w:val="0"/>
      <w:adjustRightInd w:val="0"/>
      <w:spacing w:line="18" w:lineRule="atLeast"/>
      <w:textAlignment w:val="center"/>
    </w:pPr>
    <w:rPr>
      <w:rFonts w:ascii="Franklin Gothic Medium" w:eastAsiaTheme="minorHAnsi" w:hAnsi="Franklin Gothic Medium" w:cs="Franklin Gothic Medium"/>
      <w:color w:val="1F497D" w:themeColor="text2"/>
      <w:sz w:val="12"/>
      <w:szCs w:val="12"/>
      <w:lang w:val="en-GB"/>
    </w:rPr>
  </w:style>
  <w:style w:type="paragraph" w:customStyle="1" w:styleId="paragraph">
    <w:name w:val="paragraph"/>
    <w:basedOn w:val="Normal"/>
    <w:rsid w:val="00241BAF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241BAF"/>
  </w:style>
  <w:style w:type="character" w:customStyle="1" w:styleId="normaltextrun">
    <w:name w:val="normaltextrun"/>
    <w:basedOn w:val="DefaultParagraphFont"/>
    <w:rsid w:val="0024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MALLON\LOCALS~1\Temp\XPgrpwise\BARRY%20TECH%20MEMO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D8F113AB5447BF9A513AABFFCA6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E11F2-8D97-4BC0-9DEB-E25E8E98758B}"/>
      </w:docPartPr>
      <w:docPartBody>
        <w:p w:rsidR="00F62995" w:rsidRDefault="0068776F" w:rsidP="0068776F">
          <w:pPr>
            <w:pStyle w:val="3CD8F113AB5447BF9A513AABFFCA6900"/>
          </w:pPr>
          <w:r w:rsidRPr="00E47C9B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utura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utura-Light">
    <w:altName w:val="L Futura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B60"/>
    <w:rsid w:val="00166C4B"/>
    <w:rsid w:val="001E7336"/>
    <w:rsid w:val="00281292"/>
    <w:rsid w:val="002A0295"/>
    <w:rsid w:val="00423511"/>
    <w:rsid w:val="004443D0"/>
    <w:rsid w:val="00453D58"/>
    <w:rsid w:val="004E67F0"/>
    <w:rsid w:val="0052166C"/>
    <w:rsid w:val="005A00BE"/>
    <w:rsid w:val="005A5B60"/>
    <w:rsid w:val="0068776F"/>
    <w:rsid w:val="00702627"/>
    <w:rsid w:val="0086466B"/>
    <w:rsid w:val="00873FA0"/>
    <w:rsid w:val="008A16E9"/>
    <w:rsid w:val="008A5B72"/>
    <w:rsid w:val="009F0C6B"/>
    <w:rsid w:val="00A04F06"/>
    <w:rsid w:val="00A822A8"/>
    <w:rsid w:val="00AC1718"/>
    <w:rsid w:val="00AF20AA"/>
    <w:rsid w:val="00BE3A82"/>
    <w:rsid w:val="00C70423"/>
    <w:rsid w:val="00CE642F"/>
    <w:rsid w:val="00CF6B20"/>
    <w:rsid w:val="00E20F0A"/>
    <w:rsid w:val="00F62995"/>
    <w:rsid w:val="00F8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776F"/>
    <w:rPr>
      <w:color w:val="808080"/>
    </w:rPr>
  </w:style>
  <w:style w:type="paragraph" w:customStyle="1" w:styleId="3CD8F113AB5447BF9A513AABFFCA6900">
    <w:name w:val="3CD8F113AB5447BF9A513AABFFCA6900"/>
    <w:rsid w:val="0068776F"/>
    <w:rPr>
      <w:lang w:bidi="yi-Heb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77C54-F805-4C02-BE87-AAF7928BCD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3b8c98-8fec-40e2-9d56-4920aaec85ea}" enabled="1" method="Standard" siteId="{1cebaa23-a6d9-40c4-a726-bb20b776273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BARRY TECH MEMO</Template>
  <TotalTime>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To:</vt:lpstr>
    </vt:vector>
  </TitlesOfParts>
  <Company>Nassau BOCES</Company>
  <LinksUpToDate>false</LinksUpToDate>
  <CharactersWithSpaces>1336</CharactersWithSpaces>
  <SharedDoc>false</SharedDoc>
  <HLinks>
    <vt:vector size="12" baseType="variant">
      <vt:variant>
        <vt:i4>4653064</vt:i4>
      </vt:variant>
      <vt:variant>
        <vt:i4>0</vt:i4>
      </vt:variant>
      <vt:variant>
        <vt:i4>0</vt:i4>
      </vt:variant>
      <vt:variant>
        <vt:i4>5</vt:i4>
      </vt:variant>
      <vt:variant>
        <vt:lpwstr>http://www.barrytech.org/</vt:lpwstr>
      </vt:variant>
      <vt:variant>
        <vt:lpwstr/>
      </vt:variant>
      <vt:variant>
        <vt:i4>3735617</vt:i4>
      </vt:variant>
      <vt:variant>
        <vt:i4>0</vt:i4>
      </vt:variant>
      <vt:variant>
        <vt:i4>0</vt:i4>
      </vt:variant>
      <vt:variant>
        <vt:i4>5</vt:i4>
      </vt:variant>
      <vt:variant>
        <vt:lpwstr>http://www.nassauboces.org/site/mailto:tnekulak@nasboces.org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creator>Tech Services</dc:creator>
  <cp:lastModifiedBy>Jhohan Rodriguez</cp:lastModifiedBy>
  <cp:revision>2</cp:revision>
  <cp:lastPrinted>2026-09-11T15:02:00Z</cp:lastPrinted>
  <dcterms:created xsi:type="dcterms:W3CDTF">2026-09-11T15:15:00Z</dcterms:created>
  <dcterms:modified xsi:type="dcterms:W3CDTF">2026-09-11T15:15:00Z</dcterms:modified>
</cp:coreProperties>
</file>